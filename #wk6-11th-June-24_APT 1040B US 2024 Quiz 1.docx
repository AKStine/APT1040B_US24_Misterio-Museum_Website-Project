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2F627" w14:textId="77777777" w:rsidR="0065426E" w:rsidRPr="00594434" w:rsidRDefault="0065426E" w:rsidP="005944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5EEA285B" w14:textId="77777777" w:rsidR="0065426E" w:rsidRPr="00594434" w:rsidRDefault="0065426E" w:rsidP="005944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581B245E" w14:textId="77777777" w:rsidR="0065426E" w:rsidRPr="00594434" w:rsidRDefault="0065426E" w:rsidP="005944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654D9941" w14:textId="77777777" w:rsidR="0065426E" w:rsidRPr="00594434" w:rsidRDefault="0065426E" w:rsidP="00594434">
      <w:pPr>
        <w:spacing w:after="0" w:line="36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06DD1FEC" w14:textId="77777777" w:rsidR="00E7250D" w:rsidRPr="00594434" w:rsidRDefault="00E7250D" w:rsidP="00594434">
      <w:pPr>
        <w:spacing w:line="36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00C9A654" w14:textId="028BE73A" w:rsidR="00594434" w:rsidRDefault="00594434" w:rsidP="00594434">
      <w:pPr>
        <w:spacing w:line="36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022576BC" w14:textId="77777777" w:rsidR="00F811A2" w:rsidRDefault="00F811A2" w:rsidP="00594434">
      <w:pPr>
        <w:spacing w:line="36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4C323EFD" w14:textId="77777777" w:rsidR="00594434" w:rsidRPr="00594434" w:rsidRDefault="00594434" w:rsidP="00594434">
      <w:pPr>
        <w:spacing w:line="36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7BFAA3BA" w14:textId="77777777" w:rsidR="0065426E" w:rsidRPr="00594434" w:rsidRDefault="0065426E" w:rsidP="00594434">
      <w:pPr>
        <w:spacing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31D420CD" w14:textId="327CD8A4" w:rsidR="0065426E" w:rsidRPr="00594434" w:rsidRDefault="00594434" w:rsidP="00594434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 w:rsidRPr="00594434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IST104</w:t>
      </w:r>
      <w:r w:rsidR="0065426E" w:rsidRPr="00594434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0</w:t>
      </w:r>
      <w:r w:rsidRPr="00594434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B</w:t>
      </w:r>
      <w:r w:rsidR="0065426E" w:rsidRPr="00594434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: </w:t>
      </w:r>
      <w:r w:rsidRPr="00594434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INTRODUCTION TO WEB APPLICATIONS AND DESIGN</w:t>
      </w:r>
    </w:p>
    <w:p w14:paraId="31FB2846" w14:textId="02162838" w:rsidR="0065426E" w:rsidRPr="00594434" w:rsidRDefault="00594434" w:rsidP="00594434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 w:rsidRPr="00594434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SUMMER SEMESTER (US) 2024</w:t>
      </w:r>
    </w:p>
    <w:p w14:paraId="0B44CA11" w14:textId="0152F36F" w:rsidR="0065426E" w:rsidRDefault="00D95778" w:rsidP="00594434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Quiz</w:t>
      </w:r>
      <w:r w:rsidR="00594434" w:rsidRPr="00594434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1</w:t>
      </w:r>
    </w:p>
    <w:p w14:paraId="0538625B" w14:textId="68B0DF61" w:rsidR="00D41701" w:rsidRDefault="007335ED" w:rsidP="007335E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KE"/>
          <w14:ligatures w14:val="none"/>
        </w:rPr>
      </w:pPr>
      <w:r w:rsidRPr="007335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KE"/>
          <w14:ligatures w14:val="none"/>
        </w:rPr>
        <w:t>Group Assignment: Simple Web Page with CSS and HTML</w:t>
      </w:r>
    </w:p>
    <w:p w14:paraId="6E657B62" w14:textId="77777777" w:rsidR="00AF6420" w:rsidRPr="007335ED" w:rsidRDefault="00AF6420" w:rsidP="007335E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KE"/>
          <w14:ligatures w14:val="none"/>
        </w:rPr>
      </w:pPr>
    </w:p>
    <w:p w14:paraId="24C65396" w14:textId="214EB6D2" w:rsidR="00726D1E" w:rsidRDefault="00726D1E" w:rsidP="00594434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Group Members:</w:t>
      </w:r>
    </w:p>
    <w:p w14:paraId="18A294C5" w14:textId="713EC62E" w:rsidR="00726D1E" w:rsidRDefault="00726D1E" w:rsidP="00594434">
      <w:pPr>
        <w:spacing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Nastic Naomi</w:t>
      </w:r>
      <w:r w:rsidR="00B4426C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Masayi</w:t>
      </w:r>
      <w:r w:rsidR="00B4426C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ab/>
      </w:r>
      <w:r w:rsidR="00B4426C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ab/>
        <w:t>670674</w:t>
      </w:r>
    </w:p>
    <w:p w14:paraId="626884CA" w14:textId="2BAE16F7" w:rsidR="00B4426C" w:rsidRDefault="00DF6E38" w:rsidP="00594434">
      <w:pPr>
        <w:spacing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Dustine Kibagendi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ab/>
      </w:r>
      <w:r w:rsidR="00F811A2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670797</w:t>
      </w:r>
    </w:p>
    <w:p w14:paraId="77E5A8CA" w14:textId="4AE40AA7" w:rsidR="00845107" w:rsidRDefault="00845107" w:rsidP="00845107">
      <w:pPr>
        <w:spacing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 w:rsidRPr="0084510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Tawheed Abasi Yusuf</w:t>
      </w:r>
      <w:r w:rsidRPr="0084510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ab/>
      </w:r>
      <w:r w:rsidR="00D86944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ab/>
      </w:r>
      <w:r w:rsidRPr="00C274E4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670726</w:t>
      </w:r>
    </w:p>
    <w:p w14:paraId="6F5A97DB" w14:textId="50F544F5" w:rsidR="00B56220" w:rsidRDefault="00266275" w:rsidP="00D95778">
      <w:pPr>
        <w:spacing w:line="360" w:lineRule="auto"/>
        <w:ind w:left="720" w:firstLine="720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Stafford Woodyard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ab/>
      </w:r>
      <w:r w:rsidR="00D95778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ab/>
      </w:r>
      <w:r w:rsidRPr="00266275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669668</w:t>
      </w:r>
      <w:r w:rsidR="00B56220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ab/>
      </w:r>
      <w:r w:rsidR="00B56220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ab/>
      </w:r>
    </w:p>
    <w:p w14:paraId="57AAFEF1" w14:textId="77777777" w:rsidR="00D86944" w:rsidRDefault="00D86944" w:rsidP="00594434">
      <w:pPr>
        <w:spacing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2EC783E0" w14:textId="77777777" w:rsidR="00F811A2" w:rsidRPr="00726D1E" w:rsidRDefault="00F811A2" w:rsidP="007335ED">
      <w:pPr>
        <w:spacing w:line="36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6908B056" w14:textId="67B60575" w:rsidR="0065426E" w:rsidRPr="00594434" w:rsidRDefault="0065426E" w:rsidP="00594434">
      <w:pPr>
        <w:spacing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 w:rsidRPr="00594434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DATE:</w:t>
      </w:r>
      <w:r w:rsidRPr="00594434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r w:rsidRPr="00594434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fldChar w:fldCharType="begin"/>
      </w:r>
      <w:r w:rsidRPr="00594434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instrText xml:space="preserve"> DATE \@ "dddd, dd MMMM yyyy" </w:instrText>
      </w:r>
      <w:r w:rsidRPr="00594434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fldChar w:fldCharType="separate"/>
      </w:r>
      <w:r w:rsidR="00C274E4">
        <w:rPr>
          <w:rFonts w:ascii="Times New Roman" w:eastAsia="Times New Roman" w:hAnsi="Times New Roman" w:cs="Times New Roman"/>
          <w:bCs/>
          <w:noProof/>
          <w:kern w:val="0"/>
          <w:sz w:val="24"/>
          <w:szCs w:val="24"/>
          <w14:ligatures w14:val="none"/>
        </w:rPr>
        <w:t>Tuesday, 11 June 2024</w:t>
      </w:r>
      <w:r w:rsidRPr="00594434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fldChar w:fldCharType="end"/>
      </w:r>
    </w:p>
    <w:p w14:paraId="6656CB4E" w14:textId="6BF3EED9" w:rsidR="007C6BA5" w:rsidRDefault="007C6B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709D92A" w14:textId="77777777" w:rsidR="007C6BA5" w:rsidRDefault="007C6BA5" w:rsidP="007C6BA5">
      <w:pPr>
        <w:pStyle w:val="NormalWeb"/>
      </w:pPr>
      <w:r>
        <w:rPr>
          <w:rStyle w:val="Strong"/>
        </w:rPr>
        <w:lastRenderedPageBreak/>
        <w:t>Group Assignment: Business Homepage with HTML and CSS</w:t>
      </w:r>
    </w:p>
    <w:p w14:paraId="1FDCD802" w14:textId="77777777" w:rsidR="007C6BA5" w:rsidRDefault="007C6BA5" w:rsidP="007C6BA5">
      <w:pPr>
        <w:pStyle w:val="NormalWeb"/>
      </w:pPr>
      <w:r>
        <w:rPr>
          <w:rStyle w:val="Strong"/>
        </w:rPr>
        <w:t>Objective</w:t>
      </w:r>
    </w:p>
    <w:p w14:paraId="76577D98" w14:textId="77777777" w:rsidR="007C6BA5" w:rsidRDefault="007C6BA5" w:rsidP="007C6BA5">
      <w:pPr>
        <w:pStyle w:val="NormalWeb"/>
      </w:pPr>
      <w:r>
        <w:t>Create a visually appealing business homepage using HTML and CSS. This assignment will help you understand the basics of web development, collaborative work, and the importance of design aesthetics in creating a professional-looking website.</w:t>
      </w:r>
    </w:p>
    <w:p w14:paraId="157A2B41" w14:textId="77777777" w:rsidR="007C6BA5" w:rsidRDefault="007C6BA5" w:rsidP="007C6BA5">
      <w:pPr>
        <w:pStyle w:val="NormalWeb"/>
      </w:pPr>
      <w:r>
        <w:rPr>
          <w:rStyle w:val="Strong"/>
        </w:rPr>
        <w:t>Instructions</w:t>
      </w:r>
    </w:p>
    <w:p w14:paraId="0ADA19FC" w14:textId="77777777" w:rsidR="007C6BA5" w:rsidRDefault="007C6BA5" w:rsidP="007C6BA5">
      <w:pPr>
        <w:pStyle w:val="NormalWeb"/>
      </w:pPr>
      <w:r>
        <w:t>Choose a Business Theme:</w:t>
      </w:r>
    </w:p>
    <w:p w14:paraId="6C2382F4" w14:textId="77777777" w:rsidR="007C6BA5" w:rsidRDefault="007C6BA5" w:rsidP="007C6BA5">
      <w:pPr>
        <w:pStyle w:val="NormalWeb"/>
      </w:pPr>
      <w:r>
        <w:t>Each group should choose a specific business for their homepage. Possible themes include:</w:t>
      </w:r>
    </w:p>
    <w:p w14:paraId="2963C380" w14:textId="77777777" w:rsidR="007C6BA5" w:rsidRDefault="007C6BA5" w:rsidP="007C6BA5">
      <w:pPr>
        <w:pStyle w:val="NormalWeb"/>
        <w:numPr>
          <w:ilvl w:val="0"/>
          <w:numId w:val="5"/>
        </w:numPr>
      </w:pPr>
      <w:r>
        <w:rPr>
          <w:color w:val="000000"/>
        </w:rPr>
        <w:t>A restaurant</w:t>
      </w:r>
    </w:p>
    <w:p w14:paraId="734FDEE3" w14:textId="77777777" w:rsidR="007C6BA5" w:rsidRDefault="007C6BA5" w:rsidP="007C6BA5">
      <w:pPr>
        <w:pStyle w:val="NormalWeb"/>
        <w:numPr>
          <w:ilvl w:val="0"/>
          <w:numId w:val="5"/>
        </w:numPr>
      </w:pPr>
      <w:r>
        <w:rPr>
          <w:color w:val="000000"/>
        </w:rPr>
        <w:t>A tech startup</w:t>
      </w:r>
    </w:p>
    <w:p w14:paraId="5A269F0D" w14:textId="77777777" w:rsidR="007C6BA5" w:rsidRDefault="007C6BA5" w:rsidP="007C6BA5">
      <w:pPr>
        <w:pStyle w:val="NormalWeb"/>
        <w:numPr>
          <w:ilvl w:val="0"/>
          <w:numId w:val="5"/>
        </w:numPr>
      </w:pPr>
      <w:r>
        <w:rPr>
          <w:color w:val="000000"/>
        </w:rPr>
        <w:t>An online store</w:t>
      </w:r>
    </w:p>
    <w:p w14:paraId="16B0A7D7" w14:textId="77777777" w:rsidR="007C6BA5" w:rsidRDefault="007C6BA5" w:rsidP="007C6BA5">
      <w:pPr>
        <w:pStyle w:val="NormalWeb"/>
        <w:numPr>
          <w:ilvl w:val="0"/>
          <w:numId w:val="5"/>
        </w:numPr>
      </w:pPr>
      <w:r>
        <w:rPr>
          <w:color w:val="000000"/>
        </w:rPr>
        <w:t>A consulting firm</w:t>
      </w:r>
    </w:p>
    <w:p w14:paraId="1223AF16" w14:textId="77777777" w:rsidR="007C6BA5" w:rsidRDefault="007C6BA5" w:rsidP="007C6BA5">
      <w:pPr>
        <w:pStyle w:val="NormalWeb"/>
        <w:numPr>
          <w:ilvl w:val="0"/>
          <w:numId w:val="5"/>
        </w:numPr>
      </w:pPr>
      <w:r>
        <w:rPr>
          <w:color w:val="000000"/>
        </w:rPr>
        <w:t>A fitness center</w:t>
      </w:r>
    </w:p>
    <w:p w14:paraId="7E009982" w14:textId="77777777" w:rsidR="007C6BA5" w:rsidRDefault="007C6BA5" w:rsidP="007C6BA5">
      <w:pPr>
        <w:pStyle w:val="NormalWeb"/>
        <w:numPr>
          <w:ilvl w:val="0"/>
          <w:numId w:val="5"/>
        </w:numPr>
      </w:pPr>
      <w:r>
        <w:rPr>
          <w:color w:val="000000"/>
        </w:rPr>
        <w:t>A travel agency</w:t>
      </w:r>
    </w:p>
    <w:p w14:paraId="780E0B1B" w14:textId="77777777" w:rsidR="007C6BA5" w:rsidRDefault="007C6BA5" w:rsidP="007C6BA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color w:val="000000"/>
        </w:rPr>
        <w:t>A fashion boutique</w:t>
      </w:r>
    </w:p>
    <w:p w14:paraId="4DCD06D0" w14:textId="77777777" w:rsidR="007C6BA5" w:rsidRDefault="007C6BA5" w:rsidP="007C6BA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color w:val="000000"/>
        </w:rPr>
        <w:t>A real estate agency</w:t>
      </w:r>
    </w:p>
    <w:p w14:paraId="4D8B4B14" w14:textId="77777777" w:rsidR="007C6BA5" w:rsidRDefault="007C6BA5" w:rsidP="007C6BA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color w:val="000000"/>
        </w:rPr>
        <w:t>A non-profit organization</w:t>
      </w:r>
    </w:p>
    <w:p w14:paraId="73CC1F38" w14:textId="77777777" w:rsidR="007C6BA5" w:rsidRDefault="007C6BA5" w:rsidP="007C6BA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color w:val="000000"/>
        </w:rPr>
        <w:t>A photography studio</w:t>
      </w:r>
    </w:p>
    <w:p w14:paraId="78D6A931" w14:textId="77777777" w:rsidR="007C6BA5" w:rsidRDefault="007C6BA5" w:rsidP="007C6BA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color w:val="000000"/>
        </w:rPr>
        <w:t>A spa or wellness center</w:t>
      </w:r>
    </w:p>
    <w:p w14:paraId="5E25B4C2" w14:textId="77777777" w:rsidR="007C6BA5" w:rsidRDefault="007C6BA5" w:rsidP="007C6BA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color w:val="000000"/>
        </w:rPr>
        <w:t>An event planning company</w:t>
      </w:r>
    </w:p>
    <w:p w14:paraId="67946F55" w14:textId="77777777" w:rsidR="007C6BA5" w:rsidRDefault="007C6BA5" w:rsidP="007C6BA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color w:val="000000"/>
        </w:rPr>
        <w:t>A digital marketing agency</w:t>
      </w:r>
    </w:p>
    <w:p w14:paraId="44800F8F" w14:textId="77777777" w:rsidR="007C6BA5" w:rsidRDefault="007C6BA5" w:rsidP="007C6BA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color w:val="000000"/>
        </w:rPr>
        <w:t>A pet care service</w:t>
      </w:r>
    </w:p>
    <w:p w14:paraId="7FE1A834" w14:textId="77777777" w:rsidR="007C6BA5" w:rsidRDefault="007C6BA5" w:rsidP="007C6BA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color w:val="000000"/>
        </w:rPr>
        <w:t>A craft brewery</w:t>
      </w:r>
    </w:p>
    <w:p w14:paraId="0EFEC921" w14:textId="77777777" w:rsidR="007C6BA5" w:rsidRDefault="007C6BA5" w:rsidP="007C6BA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color w:val="000000"/>
        </w:rPr>
        <w:t>A music school</w:t>
      </w:r>
    </w:p>
    <w:p w14:paraId="5F76C2BD" w14:textId="77777777" w:rsidR="007C6BA5" w:rsidRDefault="007C6BA5" w:rsidP="007C6BA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color w:val="000000"/>
        </w:rPr>
        <w:t>A bookshop or library</w:t>
      </w:r>
    </w:p>
    <w:p w14:paraId="6A19BF00" w14:textId="77777777" w:rsidR="007C6BA5" w:rsidRDefault="007C6BA5" w:rsidP="007C6BA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color w:val="000000"/>
        </w:rPr>
        <w:t>A co-working space</w:t>
      </w:r>
    </w:p>
    <w:p w14:paraId="78C143E1" w14:textId="77777777" w:rsidR="007C6BA5" w:rsidRDefault="007C6BA5" w:rsidP="007C6BA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color w:val="000000"/>
        </w:rPr>
        <w:t>An art gallery</w:t>
      </w:r>
    </w:p>
    <w:p w14:paraId="2956099F" w14:textId="77777777" w:rsidR="007C6BA5" w:rsidRDefault="007C6BA5" w:rsidP="007C6BA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color w:val="000000"/>
        </w:rPr>
        <w:t>A personal blog or influencer page</w:t>
      </w:r>
    </w:p>
    <w:p w14:paraId="64BBEE67" w14:textId="77777777" w:rsidR="007C6BA5" w:rsidRDefault="007C6BA5" w:rsidP="007C6BA5">
      <w:pPr>
        <w:pStyle w:val="NormalWeb"/>
      </w:pPr>
      <w:r>
        <w:rPr>
          <w:rStyle w:val="Strong"/>
        </w:rPr>
        <w:t>HTML Structure:</w:t>
      </w:r>
    </w:p>
    <w:p w14:paraId="18B5D6DD" w14:textId="77777777" w:rsidR="007C6BA5" w:rsidRDefault="007C6BA5" w:rsidP="007C6BA5">
      <w:pPr>
        <w:pStyle w:val="NormalWeb"/>
      </w:pPr>
      <w:r>
        <w:t xml:space="preserve">Create an HTML file (e.g., </w:t>
      </w:r>
      <w:r>
        <w:rPr>
          <w:rStyle w:val="HTMLCode"/>
        </w:rPr>
        <w:t>index.html</w:t>
      </w:r>
      <w:r>
        <w:t>) that includes the basic structure of an HTML document.</w:t>
      </w:r>
    </w:p>
    <w:p w14:paraId="13008FEA" w14:textId="77777777" w:rsidR="007C6BA5" w:rsidRDefault="007C6BA5" w:rsidP="007C6BA5">
      <w:pPr>
        <w:pStyle w:val="NormalWeb"/>
      </w:pPr>
      <w:r>
        <w:t>Include the following sections in your HTML:</w:t>
      </w:r>
    </w:p>
    <w:p w14:paraId="179DBD41" w14:textId="77777777" w:rsidR="007C6BA5" w:rsidRDefault="007C6BA5" w:rsidP="007C6BA5">
      <w:pPr>
        <w:pStyle w:val="NormalWeb"/>
        <w:numPr>
          <w:ilvl w:val="0"/>
          <w:numId w:val="6"/>
        </w:numPr>
      </w:pPr>
      <w:r>
        <w:rPr>
          <w:rStyle w:val="Strong"/>
        </w:rPr>
        <w:t>Header</w:t>
      </w:r>
    </w:p>
    <w:p w14:paraId="197237C3" w14:textId="77777777" w:rsidR="007C6BA5" w:rsidRDefault="007C6BA5" w:rsidP="007C6BA5">
      <w:pPr>
        <w:pStyle w:val="NormalWeb"/>
        <w:numPr>
          <w:ilvl w:val="0"/>
          <w:numId w:val="6"/>
        </w:numPr>
      </w:pPr>
      <w:r>
        <w:rPr>
          <w:rStyle w:val="Strong"/>
        </w:rPr>
        <w:t>Navigation Bar</w:t>
      </w:r>
    </w:p>
    <w:p w14:paraId="4DD202D0" w14:textId="77777777" w:rsidR="007C6BA5" w:rsidRDefault="007C6BA5" w:rsidP="007C6BA5">
      <w:pPr>
        <w:pStyle w:val="NormalWeb"/>
        <w:numPr>
          <w:ilvl w:val="0"/>
          <w:numId w:val="6"/>
        </w:numPr>
      </w:pPr>
      <w:r>
        <w:rPr>
          <w:rStyle w:val="Strong"/>
        </w:rPr>
        <w:t>Main Content Area</w:t>
      </w:r>
    </w:p>
    <w:p w14:paraId="0CC2D0A3" w14:textId="77777777" w:rsidR="007C6BA5" w:rsidRDefault="007C6BA5" w:rsidP="007C6BA5">
      <w:pPr>
        <w:pStyle w:val="NormalWeb"/>
        <w:numPr>
          <w:ilvl w:val="1"/>
          <w:numId w:val="6"/>
        </w:numPr>
      </w:pPr>
      <w:r>
        <w:t>Hero Section</w:t>
      </w:r>
    </w:p>
    <w:p w14:paraId="28CAC659" w14:textId="77777777" w:rsidR="007C6BA5" w:rsidRDefault="007C6BA5" w:rsidP="007C6BA5">
      <w:pPr>
        <w:pStyle w:val="NormalWeb"/>
        <w:numPr>
          <w:ilvl w:val="1"/>
          <w:numId w:val="6"/>
        </w:numPr>
      </w:pPr>
      <w:r>
        <w:t>About Us Section</w:t>
      </w:r>
    </w:p>
    <w:p w14:paraId="0628029A" w14:textId="77777777" w:rsidR="007C6BA5" w:rsidRDefault="007C6BA5" w:rsidP="007C6BA5">
      <w:pPr>
        <w:pStyle w:val="NormalWeb"/>
        <w:numPr>
          <w:ilvl w:val="1"/>
          <w:numId w:val="6"/>
        </w:numPr>
      </w:pPr>
      <w:r>
        <w:t>Services Section</w:t>
      </w:r>
    </w:p>
    <w:p w14:paraId="47F87F3F" w14:textId="77777777" w:rsidR="007C6BA5" w:rsidRDefault="007C6BA5" w:rsidP="007C6BA5">
      <w:pPr>
        <w:pStyle w:val="NormalWeb"/>
        <w:numPr>
          <w:ilvl w:val="1"/>
          <w:numId w:val="6"/>
        </w:numPr>
      </w:pPr>
      <w:r>
        <w:t>Testimonials Section</w:t>
      </w:r>
    </w:p>
    <w:p w14:paraId="233681A9" w14:textId="77777777" w:rsidR="007C6BA5" w:rsidRDefault="007C6BA5" w:rsidP="007C6BA5">
      <w:pPr>
        <w:pStyle w:val="NormalWeb"/>
        <w:numPr>
          <w:ilvl w:val="1"/>
          <w:numId w:val="6"/>
        </w:numPr>
      </w:pPr>
      <w:r>
        <w:t>Contact Section</w:t>
      </w:r>
    </w:p>
    <w:p w14:paraId="7D18E7D7" w14:textId="77777777" w:rsidR="007C6BA5" w:rsidRDefault="007C6BA5" w:rsidP="007C6BA5">
      <w:pPr>
        <w:pStyle w:val="NormalWeb"/>
        <w:numPr>
          <w:ilvl w:val="0"/>
          <w:numId w:val="6"/>
        </w:numPr>
      </w:pPr>
      <w:r>
        <w:rPr>
          <w:rStyle w:val="Strong"/>
        </w:rPr>
        <w:lastRenderedPageBreak/>
        <w:t>Footer</w:t>
      </w:r>
    </w:p>
    <w:p w14:paraId="3F830CD4" w14:textId="77777777" w:rsidR="007C6BA5" w:rsidRDefault="007C6BA5" w:rsidP="007C6BA5">
      <w:pPr>
        <w:pStyle w:val="NormalWeb"/>
      </w:pPr>
      <w:r>
        <w:rPr>
          <w:rStyle w:val="Strong"/>
        </w:rPr>
        <w:t>CSS Styling:</w:t>
      </w:r>
    </w:p>
    <w:p w14:paraId="2190063F" w14:textId="77777777" w:rsidR="007C6BA5" w:rsidRDefault="007C6BA5" w:rsidP="007C6BA5">
      <w:pPr>
        <w:pStyle w:val="NormalWeb"/>
      </w:pPr>
      <w:r>
        <w:t xml:space="preserve">Create a CSS file (e.g., </w:t>
      </w:r>
      <w:r>
        <w:rPr>
          <w:rStyle w:val="HTMLCode"/>
        </w:rPr>
        <w:t>styles.css</w:t>
      </w:r>
      <w:r>
        <w:t>) and link it to your HTML file.</w:t>
      </w:r>
    </w:p>
    <w:p w14:paraId="2D4C6193" w14:textId="77777777" w:rsidR="007C6BA5" w:rsidRDefault="007C6BA5" w:rsidP="007C6BA5">
      <w:pPr>
        <w:pStyle w:val="NormalWeb"/>
      </w:pPr>
      <w:r>
        <w:t>Add styles to your CSS file to design the following elements:</w:t>
      </w:r>
    </w:p>
    <w:p w14:paraId="66481134" w14:textId="77777777" w:rsidR="007C6BA5" w:rsidRDefault="007C6BA5" w:rsidP="007C6BA5">
      <w:pPr>
        <w:pStyle w:val="NormalWeb"/>
        <w:numPr>
          <w:ilvl w:val="0"/>
          <w:numId w:val="7"/>
        </w:numPr>
      </w:pPr>
      <w:r>
        <w:rPr>
          <w:rStyle w:val="Strong"/>
        </w:rPr>
        <w:t>Header</w:t>
      </w:r>
      <w:r>
        <w:t>: Add a background color, logo, and company name with appropriate padding and alignment.</w:t>
      </w:r>
    </w:p>
    <w:p w14:paraId="75C8D8B2" w14:textId="77777777" w:rsidR="007C6BA5" w:rsidRDefault="007C6BA5" w:rsidP="007C6BA5">
      <w:pPr>
        <w:pStyle w:val="NormalWeb"/>
        <w:numPr>
          <w:ilvl w:val="0"/>
          <w:numId w:val="7"/>
        </w:numPr>
      </w:pPr>
      <w:r>
        <w:rPr>
          <w:rStyle w:val="Strong"/>
        </w:rPr>
        <w:t>Navigation Bar</w:t>
      </w:r>
      <w:r>
        <w:t>: Style the navigation links to have a unique look with hover effects.</w:t>
      </w:r>
    </w:p>
    <w:p w14:paraId="352E1894" w14:textId="77777777" w:rsidR="007C6BA5" w:rsidRDefault="007C6BA5" w:rsidP="007C6BA5">
      <w:pPr>
        <w:pStyle w:val="NormalWeb"/>
        <w:numPr>
          <w:ilvl w:val="0"/>
          <w:numId w:val="7"/>
        </w:numPr>
      </w:pPr>
      <w:r>
        <w:rPr>
          <w:rStyle w:val="Strong"/>
        </w:rPr>
        <w:t>Main Content Area</w:t>
      </w:r>
      <w:r>
        <w:t>:</w:t>
      </w:r>
    </w:p>
    <w:p w14:paraId="4471BF9B" w14:textId="77777777" w:rsidR="007C6BA5" w:rsidRDefault="007C6BA5" w:rsidP="007C6BA5">
      <w:pPr>
        <w:pStyle w:val="NormalWeb"/>
        <w:numPr>
          <w:ilvl w:val="1"/>
          <w:numId w:val="7"/>
        </w:numPr>
      </w:pPr>
      <w:r>
        <w:rPr>
          <w:rStyle w:val="Strong"/>
        </w:rPr>
        <w:t>Hero Section</w:t>
      </w:r>
      <w:r>
        <w:t>: Include a background image or color, and a catchy headline with a call-to-action button.</w:t>
      </w:r>
    </w:p>
    <w:p w14:paraId="5AD06EFB" w14:textId="77777777" w:rsidR="007C6BA5" w:rsidRDefault="007C6BA5" w:rsidP="007C6BA5">
      <w:pPr>
        <w:pStyle w:val="NormalWeb"/>
        <w:numPr>
          <w:ilvl w:val="1"/>
          <w:numId w:val="7"/>
        </w:numPr>
      </w:pPr>
      <w:r>
        <w:rPr>
          <w:rStyle w:val="Strong"/>
        </w:rPr>
        <w:t>About Us Section</w:t>
      </w:r>
      <w:r>
        <w:t>: Add some text content with styling for better readability.</w:t>
      </w:r>
    </w:p>
    <w:p w14:paraId="093E6C94" w14:textId="77777777" w:rsidR="007C6BA5" w:rsidRDefault="007C6BA5" w:rsidP="007C6BA5">
      <w:pPr>
        <w:pStyle w:val="NormalWeb"/>
        <w:numPr>
          <w:ilvl w:val="1"/>
          <w:numId w:val="7"/>
        </w:numPr>
      </w:pPr>
      <w:r>
        <w:rPr>
          <w:rStyle w:val="Strong"/>
        </w:rPr>
        <w:t>Services Section</w:t>
      </w:r>
      <w:r>
        <w:t>: Create a grid layout to showcase different services with images and descriptions.</w:t>
      </w:r>
    </w:p>
    <w:p w14:paraId="3AD811A1" w14:textId="77777777" w:rsidR="007C6BA5" w:rsidRDefault="007C6BA5" w:rsidP="007C6BA5">
      <w:pPr>
        <w:pStyle w:val="NormalWeb"/>
        <w:numPr>
          <w:ilvl w:val="1"/>
          <w:numId w:val="7"/>
        </w:numPr>
      </w:pPr>
      <w:r>
        <w:rPr>
          <w:rStyle w:val="Strong"/>
        </w:rPr>
        <w:t>Testimonials Section</w:t>
      </w:r>
      <w:r>
        <w:t>: Style a section to display customer testimonials, possibly with a slider effect.</w:t>
      </w:r>
    </w:p>
    <w:p w14:paraId="0E29193F" w14:textId="77777777" w:rsidR="007C6BA5" w:rsidRDefault="007C6BA5" w:rsidP="007C6BA5">
      <w:pPr>
        <w:pStyle w:val="NormalWeb"/>
        <w:numPr>
          <w:ilvl w:val="1"/>
          <w:numId w:val="7"/>
        </w:numPr>
      </w:pPr>
      <w:r>
        <w:rPr>
          <w:rStyle w:val="Strong"/>
        </w:rPr>
        <w:t>Contact Section</w:t>
      </w:r>
      <w:r>
        <w:t>: Style a form with inputs for name, email, and message, along with a submit button.</w:t>
      </w:r>
    </w:p>
    <w:p w14:paraId="59BA2B80" w14:textId="77777777" w:rsidR="007C6BA5" w:rsidRDefault="007C6BA5" w:rsidP="007C6BA5">
      <w:pPr>
        <w:pStyle w:val="NormalWeb"/>
        <w:numPr>
          <w:ilvl w:val="0"/>
          <w:numId w:val="7"/>
        </w:numPr>
      </w:pPr>
      <w:r>
        <w:rPr>
          <w:rStyle w:val="Strong"/>
        </w:rPr>
        <w:t>Footer</w:t>
      </w:r>
      <w:r>
        <w:t>: Add a background color, text alignment, and padding with company information and social media links.</w:t>
      </w:r>
    </w:p>
    <w:p w14:paraId="5623AE62" w14:textId="77777777" w:rsidR="007C6BA5" w:rsidRDefault="007C6BA5" w:rsidP="007C6BA5">
      <w:pPr>
        <w:pStyle w:val="NormalWeb"/>
      </w:pPr>
    </w:p>
    <w:p w14:paraId="31E5BA1F" w14:textId="77777777" w:rsidR="007C6BA5" w:rsidRDefault="007C6BA5" w:rsidP="007C6BA5">
      <w:pPr>
        <w:pStyle w:val="NormalWeb"/>
      </w:pPr>
      <w:r>
        <w:rPr>
          <w:rStyle w:val="Strong"/>
        </w:rPr>
        <w:t>Additional Elements :</w:t>
      </w:r>
    </w:p>
    <w:p w14:paraId="55220CE7" w14:textId="77777777" w:rsidR="007C6BA5" w:rsidRDefault="007C6BA5" w:rsidP="007C6BA5">
      <w:pPr>
        <w:pStyle w:val="NormalWeb"/>
        <w:numPr>
          <w:ilvl w:val="0"/>
          <w:numId w:val="8"/>
        </w:numPr>
      </w:pPr>
      <w:r>
        <w:t>Use animations and transitions for interactive design.</w:t>
      </w:r>
    </w:p>
    <w:p w14:paraId="1655EB5D" w14:textId="77777777" w:rsidR="007C6BA5" w:rsidRDefault="007C6BA5" w:rsidP="007C6BA5">
      <w:pPr>
        <w:pStyle w:val="NormalWeb"/>
        <w:numPr>
          <w:ilvl w:val="0"/>
          <w:numId w:val="8"/>
        </w:numPr>
      </w:pPr>
      <w:r>
        <w:t>Use media queries for a responsive design that looks good on different devices.</w:t>
      </w:r>
    </w:p>
    <w:p w14:paraId="79330268" w14:textId="77777777" w:rsidR="007C6BA5" w:rsidRDefault="007C6BA5" w:rsidP="007C6BA5">
      <w:pPr>
        <w:pStyle w:val="NormalWeb"/>
        <w:numPr>
          <w:ilvl w:val="0"/>
          <w:numId w:val="8"/>
        </w:numPr>
      </w:pPr>
      <w:r>
        <w:t>Incorporate external fonts to enhance the design.</w:t>
      </w:r>
    </w:p>
    <w:p w14:paraId="34F055C1" w14:textId="77777777" w:rsidR="007C6BA5" w:rsidRDefault="007C6BA5" w:rsidP="007C6BA5">
      <w:pPr>
        <w:pStyle w:val="NormalWeb"/>
      </w:pPr>
      <w:r>
        <w:rPr>
          <w:rStyle w:val="Strong"/>
        </w:rPr>
        <w:t>Final Touches:</w:t>
      </w:r>
    </w:p>
    <w:p w14:paraId="03169E44" w14:textId="77777777" w:rsidR="007C6BA5" w:rsidRDefault="007C6BA5" w:rsidP="007C6BA5">
      <w:pPr>
        <w:pStyle w:val="NormalWeb"/>
        <w:numPr>
          <w:ilvl w:val="0"/>
          <w:numId w:val="9"/>
        </w:numPr>
      </w:pPr>
      <w:r>
        <w:t>Review the code as a group to ensure consistency and quality.</w:t>
      </w:r>
    </w:p>
    <w:p w14:paraId="15C23F51" w14:textId="77777777" w:rsidR="007C6BA5" w:rsidRDefault="007C6BA5" w:rsidP="007C6BA5">
      <w:pPr>
        <w:pStyle w:val="NormalWeb"/>
        <w:numPr>
          <w:ilvl w:val="0"/>
          <w:numId w:val="9"/>
        </w:numPr>
      </w:pPr>
      <w:r>
        <w:t>Test the web page in different browsers to check compatibility.</w:t>
      </w:r>
    </w:p>
    <w:p w14:paraId="5803CB23" w14:textId="77777777" w:rsidR="007C6BA5" w:rsidRDefault="007C6BA5" w:rsidP="007C6BA5">
      <w:pPr>
        <w:pStyle w:val="NormalWeb"/>
        <w:numPr>
          <w:ilvl w:val="0"/>
          <w:numId w:val="9"/>
        </w:numPr>
      </w:pPr>
      <w:r>
        <w:t>Ensure the web page is responsive and looks good on different screen sizes.</w:t>
      </w:r>
    </w:p>
    <w:p w14:paraId="2494DDDA" w14:textId="77777777" w:rsidR="007C6BA5" w:rsidRDefault="007C6BA5" w:rsidP="007C6BA5">
      <w:pPr>
        <w:pStyle w:val="NormalWeb"/>
      </w:pPr>
      <w:r>
        <w:rPr>
          <w:rStyle w:val="Strong"/>
        </w:rPr>
        <w:t>Submit the Project:</w:t>
      </w:r>
    </w:p>
    <w:p w14:paraId="7E0FA964" w14:textId="77777777" w:rsidR="007C6BA5" w:rsidRDefault="007C6BA5" w:rsidP="007C6BA5">
      <w:pPr>
        <w:pStyle w:val="NormalWeb"/>
        <w:numPr>
          <w:ilvl w:val="0"/>
          <w:numId w:val="10"/>
        </w:numPr>
      </w:pPr>
      <w:r>
        <w:t>Submit screenshots of your website highlighting each section in detail (only one member of the group to submit).</w:t>
      </w:r>
    </w:p>
    <w:p w14:paraId="39E2602F" w14:textId="77777777" w:rsidR="007C6BA5" w:rsidRDefault="007C6BA5" w:rsidP="007C6BA5">
      <w:pPr>
        <w:pStyle w:val="NormalWeb"/>
        <w:numPr>
          <w:ilvl w:val="0"/>
          <w:numId w:val="10"/>
        </w:numPr>
      </w:pPr>
      <w:r>
        <w:t>Include the names and ID numbers of everyone in the group.</w:t>
      </w:r>
    </w:p>
    <w:p w14:paraId="081EFEA2" w14:textId="77777777" w:rsidR="00E275D9" w:rsidRDefault="00E275D9" w:rsidP="00D95778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</w:p>
    <w:p w14:paraId="6D0175C5" w14:textId="15E387D5" w:rsidR="007C6BA5" w:rsidRPr="007C6BA5" w:rsidRDefault="00986096" w:rsidP="00D95778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>
        <w:rPr>
          <w:noProof/>
        </w:rPr>
        <w:lastRenderedPageBreak/>
        <w:drawing>
          <wp:inline distT="0" distB="0" distL="0" distR="0" wp14:anchorId="3BD95B4C" wp14:editId="2FD8DA52">
            <wp:extent cx="5731510" cy="3222625"/>
            <wp:effectExtent l="0" t="0" r="2540" b="0"/>
            <wp:docPr id="153023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33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4B7">
        <w:rPr>
          <w:noProof/>
        </w:rPr>
        <w:drawing>
          <wp:inline distT="0" distB="0" distL="0" distR="0" wp14:anchorId="7D159874" wp14:editId="3E4A42CB">
            <wp:extent cx="5731510" cy="3222625"/>
            <wp:effectExtent l="0" t="0" r="2540" b="0"/>
            <wp:docPr id="181540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02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4B7">
        <w:rPr>
          <w:noProof/>
        </w:rPr>
        <w:lastRenderedPageBreak/>
        <w:drawing>
          <wp:inline distT="0" distB="0" distL="0" distR="0" wp14:anchorId="6593E947" wp14:editId="3B16DFBD">
            <wp:extent cx="5731510" cy="3222625"/>
            <wp:effectExtent l="0" t="0" r="2540" b="0"/>
            <wp:docPr id="186440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05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D2A">
        <w:rPr>
          <w:noProof/>
        </w:rPr>
        <w:drawing>
          <wp:inline distT="0" distB="0" distL="0" distR="0" wp14:anchorId="1B775653" wp14:editId="4F2A96C7">
            <wp:extent cx="5731510" cy="3222625"/>
            <wp:effectExtent l="0" t="0" r="2540" b="0"/>
            <wp:docPr id="203579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90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D2A">
        <w:rPr>
          <w:noProof/>
        </w:rPr>
        <w:lastRenderedPageBreak/>
        <w:drawing>
          <wp:inline distT="0" distB="0" distL="0" distR="0" wp14:anchorId="717C29EE" wp14:editId="0608FF7A">
            <wp:extent cx="5731510" cy="3222625"/>
            <wp:effectExtent l="0" t="0" r="2540" b="0"/>
            <wp:docPr id="11971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6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7AD">
        <w:rPr>
          <w:noProof/>
        </w:rPr>
        <w:drawing>
          <wp:inline distT="0" distB="0" distL="0" distR="0" wp14:anchorId="1AEA2AE5" wp14:editId="57B9C04E">
            <wp:extent cx="5731510" cy="3222625"/>
            <wp:effectExtent l="0" t="0" r="2540" b="0"/>
            <wp:docPr id="149274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498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7AD">
        <w:rPr>
          <w:noProof/>
        </w:rPr>
        <w:lastRenderedPageBreak/>
        <w:drawing>
          <wp:inline distT="0" distB="0" distL="0" distR="0" wp14:anchorId="54DEA941" wp14:editId="69752CB8">
            <wp:extent cx="5731510" cy="3222625"/>
            <wp:effectExtent l="0" t="0" r="2540" b="0"/>
            <wp:docPr id="34925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539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BA5" w:rsidRPr="007C6BA5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ABFA42" w14:textId="77777777" w:rsidR="000F1EFE" w:rsidRPr="000C329B" w:rsidRDefault="000F1EFE" w:rsidP="009F6818">
      <w:pPr>
        <w:spacing w:after="0" w:line="240" w:lineRule="auto"/>
      </w:pPr>
      <w:r w:rsidRPr="000C329B">
        <w:separator/>
      </w:r>
    </w:p>
  </w:endnote>
  <w:endnote w:type="continuationSeparator" w:id="0">
    <w:p w14:paraId="15446B8D" w14:textId="77777777" w:rsidR="000F1EFE" w:rsidRPr="000C329B" w:rsidRDefault="000F1EFE" w:rsidP="009F6818">
      <w:pPr>
        <w:spacing w:after="0" w:line="240" w:lineRule="auto"/>
      </w:pPr>
      <w:r w:rsidRPr="000C329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48BB85" w14:textId="77777777" w:rsidR="000F1EFE" w:rsidRPr="000C329B" w:rsidRDefault="000F1EFE" w:rsidP="009F6818">
      <w:pPr>
        <w:spacing w:after="0" w:line="240" w:lineRule="auto"/>
      </w:pPr>
      <w:r w:rsidRPr="000C329B">
        <w:separator/>
      </w:r>
    </w:p>
  </w:footnote>
  <w:footnote w:type="continuationSeparator" w:id="0">
    <w:p w14:paraId="37E42D16" w14:textId="77777777" w:rsidR="000F1EFE" w:rsidRPr="000C329B" w:rsidRDefault="000F1EFE" w:rsidP="009F6818">
      <w:pPr>
        <w:spacing w:after="0" w:line="240" w:lineRule="auto"/>
      </w:pPr>
      <w:r w:rsidRPr="000C329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FA96E5" w14:textId="22CBC048" w:rsidR="009F6818" w:rsidRPr="000C329B" w:rsidRDefault="009F6818">
    <w:pPr>
      <w:pStyle w:val="Header"/>
    </w:pPr>
    <w:r w:rsidRPr="000C329B"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000F94C9" wp14:editId="7D9C5F45">
          <wp:simplePos x="0" y="0"/>
          <wp:positionH relativeFrom="column">
            <wp:posOffset>5248275</wp:posOffset>
          </wp:positionH>
          <wp:positionV relativeFrom="paragraph">
            <wp:posOffset>-287655</wp:posOffset>
          </wp:positionV>
          <wp:extent cx="1228725" cy="600075"/>
          <wp:effectExtent l="0" t="0" r="9525" b="9525"/>
          <wp:wrapThrough wrapText="bothSides">
            <wp:wrapPolygon edited="0">
              <wp:start x="0" y="0"/>
              <wp:lineTo x="0" y="10286"/>
              <wp:lineTo x="2344" y="10971"/>
              <wp:lineTo x="0" y="15086"/>
              <wp:lineTo x="0" y="21257"/>
              <wp:lineTo x="2344" y="21257"/>
              <wp:lineTo x="21433" y="21257"/>
              <wp:lineTo x="21433" y="10971"/>
              <wp:lineTo x="19423" y="10971"/>
              <wp:lineTo x="19088" y="2057"/>
              <wp:lineTo x="2009" y="0"/>
              <wp:lineTo x="0" y="0"/>
            </wp:wrapPolygon>
          </wp:wrapThrough>
          <wp:docPr id="408407007" name="Graphic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8407007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8725" cy="600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46B5B"/>
    <w:multiLevelType w:val="hybridMultilevel"/>
    <w:tmpl w:val="8C1C7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1777"/>
    <w:multiLevelType w:val="multilevel"/>
    <w:tmpl w:val="CDE2D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8C3410"/>
    <w:multiLevelType w:val="hybridMultilevel"/>
    <w:tmpl w:val="19A070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664A8"/>
    <w:multiLevelType w:val="multilevel"/>
    <w:tmpl w:val="C0AC3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A16C93"/>
    <w:multiLevelType w:val="multilevel"/>
    <w:tmpl w:val="38EC1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6E6B07"/>
    <w:multiLevelType w:val="multilevel"/>
    <w:tmpl w:val="8D84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A8522D"/>
    <w:multiLevelType w:val="multilevel"/>
    <w:tmpl w:val="8B5CB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4D1DB1"/>
    <w:multiLevelType w:val="multilevel"/>
    <w:tmpl w:val="B2F4B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EE37AE"/>
    <w:multiLevelType w:val="hybridMultilevel"/>
    <w:tmpl w:val="AC54A5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1E7990"/>
    <w:multiLevelType w:val="multilevel"/>
    <w:tmpl w:val="C5F4C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9499828">
    <w:abstractNumId w:val="9"/>
  </w:num>
  <w:num w:numId="2" w16cid:durableId="1746412229">
    <w:abstractNumId w:val="0"/>
  </w:num>
  <w:num w:numId="3" w16cid:durableId="1019312597">
    <w:abstractNumId w:val="2"/>
  </w:num>
  <w:num w:numId="4" w16cid:durableId="216823475">
    <w:abstractNumId w:val="8"/>
  </w:num>
  <w:num w:numId="5" w16cid:durableId="326515686">
    <w:abstractNumId w:val="1"/>
  </w:num>
  <w:num w:numId="6" w16cid:durableId="688943797">
    <w:abstractNumId w:val="4"/>
  </w:num>
  <w:num w:numId="7" w16cid:durableId="1400405150">
    <w:abstractNumId w:val="6"/>
  </w:num>
  <w:num w:numId="8" w16cid:durableId="609288330">
    <w:abstractNumId w:val="3"/>
  </w:num>
  <w:num w:numId="9" w16cid:durableId="341394427">
    <w:abstractNumId w:val="7"/>
  </w:num>
  <w:num w:numId="10" w16cid:durableId="13817855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KE" w:vendorID="64" w:dllVersion="4096" w:nlCheck="1" w:checkStyle="0"/>
  <w:activeWritingStyle w:appName="MSWord" w:lang="en-KE" w:vendorID="64" w:dllVersion="4096" w:nlCheck="1" w:checkStyle="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524"/>
    <w:rsid w:val="00064A11"/>
    <w:rsid w:val="00081B5B"/>
    <w:rsid w:val="000A30A7"/>
    <w:rsid w:val="000C329B"/>
    <w:rsid w:val="000D4435"/>
    <w:rsid w:val="000E5395"/>
    <w:rsid w:val="000F00C5"/>
    <w:rsid w:val="000F1EFE"/>
    <w:rsid w:val="001517CD"/>
    <w:rsid w:val="00193897"/>
    <w:rsid w:val="00196AD9"/>
    <w:rsid w:val="001D5D25"/>
    <w:rsid w:val="002310D5"/>
    <w:rsid w:val="00243D46"/>
    <w:rsid w:val="00266275"/>
    <w:rsid w:val="00294268"/>
    <w:rsid w:val="002A7034"/>
    <w:rsid w:val="002F528D"/>
    <w:rsid w:val="0033061B"/>
    <w:rsid w:val="00377AF4"/>
    <w:rsid w:val="003C1227"/>
    <w:rsid w:val="00454C16"/>
    <w:rsid w:val="00470109"/>
    <w:rsid w:val="00471A8D"/>
    <w:rsid w:val="00475AB1"/>
    <w:rsid w:val="00486CAC"/>
    <w:rsid w:val="004B0EB5"/>
    <w:rsid w:val="004C5EF8"/>
    <w:rsid w:val="00527D79"/>
    <w:rsid w:val="00540B24"/>
    <w:rsid w:val="0057056B"/>
    <w:rsid w:val="005731F5"/>
    <w:rsid w:val="00580343"/>
    <w:rsid w:val="00594434"/>
    <w:rsid w:val="005A413E"/>
    <w:rsid w:val="005A56D1"/>
    <w:rsid w:val="005F0090"/>
    <w:rsid w:val="0060128E"/>
    <w:rsid w:val="0065351D"/>
    <w:rsid w:val="0065426E"/>
    <w:rsid w:val="00677C4E"/>
    <w:rsid w:val="006821ED"/>
    <w:rsid w:val="00695F21"/>
    <w:rsid w:val="006C4CB5"/>
    <w:rsid w:val="006F40FD"/>
    <w:rsid w:val="00726D1E"/>
    <w:rsid w:val="007335ED"/>
    <w:rsid w:val="00736A7E"/>
    <w:rsid w:val="007526D2"/>
    <w:rsid w:val="00776AC0"/>
    <w:rsid w:val="007C6BA5"/>
    <w:rsid w:val="007F3668"/>
    <w:rsid w:val="00802C87"/>
    <w:rsid w:val="008405FD"/>
    <w:rsid w:val="00845107"/>
    <w:rsid w:val="008721E5"/>
    <w:rsid w:val="00874C8A"/>
    <w:rsid w:val="00890978"/>
    <w:rsid w:val="008F0173"/>
    <w:rsid w:val="009235E6"/>
    <w:rsid w:val="00974784"/>
    <w:rsid w:val="00986096"/>
    <w:rsid w:val="009B38DE"/>
    <w:rsid w:val="009C649F"/>
    <w:rsid w:val="009D47A0"/>
    <w:rsid w:val="009F6818"/>
    <w:rsid w:val="00A070F0"/>
    <w:rsid w:val="00AB5498"/>
    <w:rsid w:val="00AC3382"/>
    <w:rsid w:val="00AD0D2A"/>
    <w:rsid w:val="00AF6420"/>
    <w:rsid w:val="00B125CC"/>
    <w:rsid w:val="00B4426C"/>
    <w:rsid w:val="00B56220"/>
    <w:rsid w:val="00B61C17"/>
    <w:rsid w:val="00B82FD2"/>
    <w:rsid w:val="00B90673"/>
    <w:rsid w:val="00BD3585"/>
    <w:rsid w:val="00BE7527"/>
    <w:rsid w:val="00BF38FF"/>
    <w:rsid w:val="00C1748A"/>
    <w:rsid w:val="00C274E4"/>
    <w:rsid w:val="00CD392F"/>
    <w:rsid w:val="00CF7E92"/>
    <w:rsid w:val="00D07050"/>
    <w:rsid w:val="00D166DC"/>
    <w:rsid w:val="00D31CCA"/>
    <w:rsid w:val="00D32524"/>
    <w:rsid w:val="00D41701"/>
    <w:rsid w:val="00D4239C"/>
    <w:rsid w:val="00D55DF4"/>
    <w:rsid w:val="00D67C4C"/>
    <w:rsid w:val="00D86944"/>
    <w:rsid w:val="00D95778"/>
    <w:rsid w:val="00DB3FEB"/>
    <w:rsid w:val="00DB74B7"/>
    <w:rsid w:val="00DE40E7"/>
    <w:rsid w:val="00DF6E38"/>
    <w:rsid w:val="00E00613"/>
    <w:rsid w:val="00E225A1"/>
    <w:rsid w:val="00E26701"/>
    <w:rsid w:val="00E275D9"/>
    <w:rsid w:val="00E357B0"/>
    <w:rsid w:val="00E4486E"/>
    <w:rsid w:val="00E60D43"/>
    <w:rsid w:val="00E7250D"/>
    <w:rsid w:val="00E85745"/>
    <w:rsid w:val="00EB1E91"/>
    <w:rsid w:val="00ED6ECC"/>
    <w:rsid w:val="00F55636"/>
    <w:rsid w:val="00F7625A"/>
    <w:rsid w:val="00F811A2"/>
    <w:rsid w:val="00F95E43"/>
    <w:rsid w:val="00FC289C"/>
    <w:rsid w:val="00FE25FD"/>
    <w:rsid w:val="00FE35E7"/>
    <w:rsid w:val="00FE5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2D2FB"/>
  <w15:chartTrackingRefBased/>
  <w15:docId w15:val="{79F4606B-A71D-4ED0-9576-A1974950D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68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818"/>
  </w:style>
  <w:style w:type="paragraph" w:styleId="Footer">
    <w:name w:val="footer"/>
    <w:basedOn w:val="Normal"/>
    <w:link w:val="FooterChar"/>
    <w:uiPriority w:val="99"/>
    <w:unhideWhenUsed/>
    <w:rsid w:val="009F68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818"/>
  </w:style>
  <w:style w:type="character" w:styleId="Hyperlink">
    <w:name w:val="Hyperlink"/>
    <w:basedOn w:val="DefaultParagraphFont"/>
    <w:uiPriority w:val="99"/>
    <w:unhideWhenUsed/>
    <w:rsid w:val="00D3252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325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944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C6B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KE" w:eastAsia="en-KE" w:bidi="sa-IN"/>
      <w14:ligatures w14:val="none"/>
    </w:rPr>
  </w:style>
  <w:style w:type="character" w:styleId="Strong">
    <w:name w:val="Strong"/>
    <w:basedOn w:val="DefaultParagraphFont"/>
    <w:uiPriority w:val="22"/>
    <w:qFormat/>
    <w:rsid w:val="007C6BA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C6B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6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00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15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97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2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90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60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5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4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0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2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4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5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78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23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4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7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49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01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svg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e%20Lucrebag%20Admin\OneDrive\Documents\Custom%20Office%20Templates\1,1-letterhead_template-FallSem,202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D0DF05-F576-4D4D-841B-8FA52DDEA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1,1-letterhead_template-FallSem,2023</Template>
  <TotalTime>4</TotalTime>
  <Pages>7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Dustine A Kibagendi</dc:creator>
  <cp:keywords/>
  <dc:description/>
  <cp:lastModifiedBy>Dustine Kibagendi</cp:lastModifiedBy>
  <cp:revision>7</cp:revision>
  <cp:lastPrinted>2024-05-16T16:34:00Z</cp:lastPrinted>
  <dcterms:created xsi:type="dcterms:W3CDTF">2024-06-11T21:01:00Z</dcterms:created>
  <dcterms:modified xsi:type="dcterms:W3CDTF">2024-06-11T21:04:00Z</dcterms:modified>
</cp:coreProperties>
</file>